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w:t>
      </w:r>
      <w:r w:rsidR="00E57E46">
        <w:t>5</w:t>
      </w:r>
    </w:p>
    <w:p w:rsidR="00C13FB6" w:rsidRDefault="008A77E0" w:rsidP="009F3CE7">
      <w:pPr>
        <w:pStyle w:val="ManualTitle"/>
      </w:pPr>
      <w:r>
        <w:t>Application Note</w:t>
      </w:r>
    </w:p>
    <w:p w:rsidR="00C13FB6" w:rsidRDefault="00C13FB6" w:rsidP="009F3CE7"/>
    <w:p w:rsidR="00C13FB6" w:rsidRDefault="00E57E46" w:rsidP="000E0E4A">
      <w:pPr>
        <w:pStyle w:val="ManualSub-title"/>
      </w:pPr>
      <w:r>
        <w:t>Automating with QPS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br/>
        <w:t>XLC Power Modules</w:t>
      </w:r>
      <w:r w:rsidR="000E0E4A">
        <w:rPr>
          <w:b/>
        </w:rPr>
        <w:br/>
        <w:t>HD Power Modules</w:t>
      </w:r>
    </w:p>
    <w:p w:rsidR="00E57E46" w:rsidRDefault="00E57E46" w:rsidP="009F3CE7">
      <w:pPr>
        <w:pStyle w:val="ManualSub-title"/>
        <w:rPr>
          <w:b/>
        </w:rPr>
      </w:pPr>
      <w:r>
        <w:rPr>
          <w:b/>
        </w:rPr>
        <w:t>Quarch Power Studio (QPS)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E57E46" w:rsidP="009F3CE7">
            <w:r>
              <w:t>June 2018</w:t>
            </w:r>
          </w:p>
        </w:tc>
        <w:tc>
          <w:tcPr>
            <w:tcW w:w="5432" w:type="dxa"/>
          </w:tcPr>
          <w:p w:rsidR="007572AF" w:rsidRDefault="00C13FB6" w:rsidP="009F3CE7">
            <w:r>
              <w:t>Initial Release</w:t>
            </w:r>
          </w:p>
        </w:tc>
      </w:tr>
      <w:tr w:rsidR="00C13FB6" w:rsidTr="000E0E4A">
        <w:tc>
          <w:tcPr>
            <w:tcW w:w="992" w:type="dxa"/>
          </w:tcPr>
          <w:p w:rsidR="00C13FB6" w:rsidRDefault="00C13FB6" w:rsidP="009F3CE7"/>
        </w:tc>
        <w:tc>
          <w:tcPr>
            <w:tcW w:w="2592" w:type="dxa"/>
          </w:tcPr>
          <w:p w:rsidR="00C13FB6" w:rsidRDefault="00C13FB6" w:rsidP="009F3CE7"/>
        </w:tc>
        <w:tc>
          <w:tcPr>
            <w:tcW w:w="5432" w:type="dxa"/>
          </w:tcPr>
          <w:p w:rsidR="00C13FB6" w:rsidRDefault="00C13FB6" w:rsidP="000E0E4A"/>
        </w:tc>
      </w:tr>
      <w:tr w:rsidR="00C54A68" w:rsidTr="000E0E4A">
        <w:tc>
          <w:tcPr>
            <w:tcW w:w="992" w:type="dxa"/>
          </w:tcPr>
          <w:p w:rsidR="00C54A68" w:rsidRDefault="00C54A68" w:rsidP="009F3CE7"/>
        </w:tc>
        <w:tc>
          <w:tcPr>
            <w:tcW w:w="2592" w:type="dxa"/>
          </w:tcPr>
          <w:p w:rsidR="00C54A68" w:rsidRDefault="00C54A68" w:rsidP="009F3CE7"/>
        </w:tc>
        <w:tc>
          <w:tcPr>
            <w:tcW w:w="5432" w:type="dxa"/>
          </w:tcPr>
          <w:p w:rsidR="00C54A68" w:rsidRDefault="00C54A68" w:rsidP="000E0E4A"/>
        </w:tc>
      </w:tr>
      <w:tr w:rsidR="00C26B7F" w:rsidTr="000E0E4A">
        <w:tc>
          <w:tcPr>
            <w:tcW w:w="992" w:type="dxa"/>
          </w:tcPr>
          <w:p w:rsidR="00C26B7F" w:rsidRDefault="00C26B7F" w:rsidP="009F3CE7"/>
        </w:tc>
        <w:tc>
          <w:tcPr>
            <w:tcW w:w="2592" w:type="dxa"/>
          </w:tcPr>
          <w:p w:rsidR="00C26B7F" w:rsidRDefault="00C26B7F" w:rsidP="009F3CE7"/>
        </w:tc>
        <w:tc>
          <w:tcPr>
            <w:tcW w:w="5432" w:type="dxa"/>
          </w:tcPr>
          <w:p w:rsidR="00FC747F" w:rsidRDefault="00FC747F" w:rsidP="00FC747F"/>
        </w:tc>
      </w:tr>
      <w:tr w:rsidR="00DF2C9E" w:rsidTr="000E0E4A">
        <w:tc>
          <w:tcPr>
            <w:tcW w:w="992" w:type="dxa"/>
          </w:tcPr>
          <w:p w:rsidR="00DF2C9E" w:rsidRDefault="00DF2C9E" w:rsidP="009F3CE7"/>
        </w:tc>
        <w:tc>
          <w:tcPr>
            <w:tcW w:w="2592" w:type="dxa"/>
          </w:tcPr>
          <w:p w:rsidR="00DF2C9E" w:rsidRDefault="00DF2C9E" w:rsidP="009F3CE7"/>
        </w:tc>
        <w:tc>
          <w:tcPr>
            <w:tcW w:w="5432" w:type="dxa"/>
          </w:tcPr>
          <w:p w:rsidR="00DF2C9E" w:rsidRDefault="00DF2C9E" w:rsidP="00FC747F"/>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157AD7">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157AD7">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3" w:name="_Toc475542641"/>
      <w:r>
        <w:lastRenderedPageBreak/>
        <w:t>Introduction</w:t>
      </w:r>
      <w:bookmarkEnd w:id="63"/>
    </w:p>
    <w:p w:rsidR="000E0E4A" w:rsidRDefault="00E57E46" w:rsidP="00785261">
      <w:r>
        <w:t>Quarch Power Studio (QPS) is a unique system for recording and analyzing power consumption of storage devices.</w:t>
      </w:r>
    </w:p>
    <w:p w:rsidR="00E57E46" w:rsidRDefault="00E57E46" w:rsidP="00785261">
      <w:r>
        <w:t>This application note demonstrates the ability to automate control of QPS, such that fully automated testing and recording is possible.</w:t>
      </w:r>
    </w:p>
    <w:p w:rsidR="00E57E46" w:rsidRDefault="00E57E46" w:rsidP="00785261">
      <w:r>
        <w:t>Now you can run complex overnight tests and have recorded, annotated data sets ready for analysis in the morning.</w:t>
      </w:r>
    </w:p>
    <w:p w:rsidR="000E0E4A" w:rsidRDefault="00E57E46" w:rsidP="000E0E4A">
      <w:pPr>
        <w:pStyle w:val="QBulletlist"/>
      </w:pPr>
      <w:r>
        <w:t>Simple to install and run (Java JRE and Python required for this example)</w:t>
      </w:r>
    </w:p>
    <w:p w:rsidR="000E0E4A" w:rsidRDefault="00E57E46" w:rsidP="000E0E4A">
      <w:pPr>
        <w:pStyle w:val="QBulletlist"/>
      </w:pPr>
      <w:r>
        <w:t>Virtually unlimited recording times</w:t>
      </w:r>
    </w:p>
    <w:p w:rsidR="00E57E46" w:rsidRDefault="00E57E46" w:rsidP="000E0E4A">
      <w:pPr>
        <w:pStyle w:val="QBulletlist"/>
      </w:pPr>
      <w:r>
        <w:t>Annotate recordings to assist with later analysis</w:t>
      </w:r>
    </w:p>
    <w:p w:rsidR="00E57E46" w:rsidRDefault="00E57E46" w:rsidP="000E0E4A">
      <w:pPr>
        <w:pStyle w:val="QBulletlist"/>
      </w:pPr>
      <w:r>
        <w:t>Add arbitrary data (drive temperature, IOPS and similar)</w:t>
      </w:r>
    </w:p>
    <w:p w:rsidR="00F278DB" w:rsidRDefault="00F278DB" w:rsidP="0043489A"/>
    <w:p w:rsidR="0061638F" w:rsidRDefault="0061638F">
      <w:pPr>
        <w:spacing w:before="0" w:after="160" w:line="259" w:lineRule="auto"/>
      </w:pPr>
      <w:r>
        <w:br w:type="page"/>
      </w:r>
    </w:p>
    <w:p w:rsidR="00F278DB" w:rsidRDefault="0043489A" w:rsidP="0043489A">
      <w:r>
        <w:lastRenderedPageBreak/>
        <w:t>Q</w:t>
      </w:r>
      <w:r w:rsidR="00E57E46">
        <w:t>PS</w:t>
      </w:r>
      <w:r>
        <w:t xml:space="preserve"> runs on any Windows</w:t>
      </w:r>
      <w:r w:rsidR="00E57E46">
        <w:t xml:space="preserve"> (And soon </w:t>
      </w:r>
      <w:r>
        <w:t>Linux</w:t>
      </w:r>
      <w:r w:rsidR="00E57E46">
        <w:t>)</w:t>
      </w:r>
      <w:r>
        <w:t xml:space="preserve"> host PC. A USB cable or network connection to the Quarch power module allows Q</w:t>
      </w:r>
      <w:r w:rsidR="00E57E46">
        <w:t>P</w:t>
      </w:r>
      <w:r>
        <w:t>S to control it.</w:t>
      </w:r>
    </w:p>
    <w:p w:rsidR="00E01EDF" w:rsidRDefault="00F278DB" w:rsidP="0043489A">
      <w:r>
        <w:t>The automated scripts that control Q</w:t>
      </w:r>
      <w:r w:rsidR="00E57E46">
        <w:t>P</w:t>
      </w:r>
      <w:r>
        <w:t xml:space="preserve">S can now be run on the </w:t>
      </w:r>
      <w:r w:rsidR="00E57E46">
        <w:t>Test</w:t>
      </w:r>
      <w:r>
        <w:t xml:space="preserve"> PC, or on any other PC on the network</w:t>
      </w:r>
      <w:r w:rsidR="00C26B7F">
        <w:t xml:space="preserve">. </w:t>
      </w:r>
      <w:r>
        <w:t>While this application note demonstrates the use of Python, any language can be used to connect to Q</w:t>
      </w:r>
      <w:r w:rsidR="00E57E46">
        <w:t>P</w:t>
      </w:r>
      <w:r>
        <w:t xml:space="preserve">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w:t>
                            </w:r>
                            <w:r w:rsidR="00E57E46">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w:t>
                      </w:r>
                      <w:r w:rsidR="00E57E46">
                        <w:t>PS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 xml:space="preserve">Customer </w:t>
                            </w:r>
                            <w:r w:rsidR="00E57E46">
                              <w:t>Test</w:t>
                            </w:r>
                            <w:r>
                              <w:t xml:space="preserv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 xml:space="preserve">Customer </w:t>
                      </w:r>
                      <w:r w:rsidR="00E57E46">
                        <w:t>Test</w:t>
                      </w:r>
                      <w:r>
                        <w:t xml:space="preserve"> PC</w:t>
                      </w:r>
                    </w:p>
                  </w:txbxContent>
                </v:textbox>
              </v:rect>
            </w:pict>
          </mc:Fallback>
        </mc:AlternateContent>
      </w:r>
      <w:r w:rsidR="009D5906">
        <w:br w:type="page"/>
      </w:r>
    </w:p>
    <w:p w:rsidR="00E01F57" w:rsidRDefault="00E01F57" w:rsidP="00E01F57">
      <w:pPr>
        <w:pStyle w:val="Heading1"/>
      </w:pPr>
      <w:bookmarkStart w:id="64" w:name="_Toc475542642"/>
      <w:r>
        <w:lastRenderedPageBreak/>
        <w:t>Modules Supported</w:t>
      </w:r>
      <w:bookmarkEnd w:id="64"/>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5" w:name="_Toc512349227"/>
      <w:r>
        <w:t>Application Note Example Files</w:t>
      </w:r>
      <w:bookmarkEnd w:id="65"/>
    </w:p>
    <w:p w:rsidR="00DF2C9E" w:rsidRDefault="00DF2C9E" w:rsidP="00DF2C9E">
      <w:pPr>
        <w:rPr>
          <w:color w:val="000000"/>
          <w:szCs w:val="28"/>
        </w:rPr>
      </w:pPr>
      <w:r>
        <w:rPr>
          <w:color w:val="000000"/>
          <w:szCs w:val="28"/>
        </w:rPr>
        <w:t xml:space="preserve">The </w:t>
      </w:r>
      <w:r>
        <w:rPr>
          <w:b/>
          <w:bCs/>
          <w:color w:val="000000"/>
          <w:szCs w:val="28"/>
        </w:rPr>
        <w:t>AN-01</w:t>
      </w:r>
      <w:r w:rsidR="00E57E46">
        <w:rPr>
          <w:b/>
          <w:bCs/>
          <w:color w:val="000000"/>
          <w:szCs w:val="28"/>
        </w:rPr>
        <w:t>5</w:t>
      </w:r>
      <w:r>
        <w:rPr>
          <w:b/>
          <w:bCs/>
          <w:color w:val="000000"/>
          <w:szCs w:val="28"/>
        </w:rPr>
        <w:t>.zip</w:t>
      </w:r>
      <w:r>
        <w:rPr>
          <w:color w:val="000000"/>
          <w:szCs w:val="28"/>
        </w:rPr>
        <w:t xml:space="preserve"> should be extracted to your preferred location.</w:t>
      </w:r>
    </w:p>
    <w:p w:rsidR="00DF2C9E" w:rsidRPr="00DF2C9E" w:rsidRDefault="00E57E46" w:rsidP="00DF2C9E">
      <w:pPr>
        <w:pStyle w:val="Code"/>
        <w:rPr>
          <w:b/>
        </w:rPr>
      </w:pPr>
      <w:proofErr w:type="gramStart"/>
      <w:r>
        <w:rPr>
          <w:b/>
        </w:rPr>
        <w:t>XXXXXX</w:t>
      </w:r>
      <w:r w:rsidR="00DC7246">
        <w:rPr>
          <w:b/>
        </w:rPr>
        <w:t>.py</w:t>
      </w:r>
      <w:proofErr w:type="gramEnd"/>
      <w:r w:rsidR="00DF2C9E">
        <w:rPr>
          <w:b/>
        </w:rPr>
        <w:br/>
      </w:r>
      <w:r>
        <w:rPr>
          <w:rFonts w:ascii="Arial" w:hAnsi="Arial" w:cs="Arial"/>
        </w:rPr>
        <w:t>[Explain purpose of file here]</w:t>
      </w:r>
    </w:p>
    <w:p w:rsidR="009D7B83" w:rsidRDefault="009D7B83">
      <w:pPr>
        <w:spacing w:before="0" w:after="160" w:line="259" w:lineRule="auto"/>
        <w:rPr>
          <w:rFonts w:eastAsiaTheme="majorEastAsia" w:cstheme="majorBidi"/>
          <w:b/>
          <w:color w:val="1F4E79" w:themeColor="accent1" w:themeShade="80"/>
          <w:sz w:val="36"/>
          <w:szCs w:val="32"/>
        </w:rPr>
      </w:pPr>
      <w:bookmarkStart w:id="66" w:name="_Toc475542643"/>
      <w:r>
        <w:br w:type="page"/>
      </w:r>
    </w:p>
    <w:p w:rsidR="008770FD" w:rsidRDefault="008770FD" w:rsidP="008770FD">
      <w:pPr>
        <w:pStyle w:val="Heading1"/>
      </w:pPr>
      <w:r>
        <w:lastRenderedPageBreak/>
        <w:t>Installation and setup</w:t>
      </w:r>
      <w:bookmarkEnd w:id="66"/>
    </w:p>
    <w:p w:rsidR="00DF2C9E" w:rsidRDefault="00DF2C9E" w:rsidP="00DF2C9E">
      <w:pPr>
        <w:pStyle w:val="Heading2"/>
      </w:pPr>
      <w:bookmarkStart w:id="67" w:name="_Toc512349230"/>
      <w:r>
        <w:t>Python install</w:t>
      </w:r>
      <w:bookmarkEnd w:id="67"/>
    </w:p>
    <w:p w:rsidR="00DF2C9E" w:rsidRDefault="00DF2C9E" w:rsidP="00DF2C9E">
      <w:r>
        <w:t>If you do not already have Python installed, download and install it from:</w:t>
      </w:r>
    </w:p>
    <w:p w:rsidR="00DF2C9E" w:rsidRDefault="00157AD7" w:rsidP="00DF2C9E">
      <w:pPr>
        <w:rPr>
          <w:rStyle w:val="Hyperlink"/>
          <w:rFonts w:ascii="Helvetica Neue" w:hAnsi="Helvetica Neue"/>
          <w:sz w:val="28"/>
          <w:szCs w:val="28"/>
        </w:rPr>
      </w:pPr>
      <w:hyperlink r:id="rId9"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157AD7" w:rsidP="00DF2C9E">
      <w:hyperlink r:id="rId10"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68" w:name="_Toc512349231"/>
      <w:proofErr w:type="spellStart"/>
      <w:r>
        <w:t>QuarchPy</w:t>
      </w:r>
      <w:proofErr w:type="spellEnd"/>
      <w:r>
        <w:t xml:space="preserve"> library install</w:t>
      </w:r>
      <w:bookmarkEnd w:id="68"/>
    </w:p>
    <w:p w:rsidR="00DF2C9E" w:rsidRDefault="00DF2C9E" w:rsidP="00DF2C9E">
      <w:r>
        <w:t>The Quarch Python package can be installed from the Python web repository (assuming you have internet access) or via the download from our website.</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69" w:name="_Toc512349233"/>
      <w:r>
        <w:lastRenderedPageBreak/>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proofErr w:type="gramStart"/>
      <w:r>
        <w:t>:</w:t>
      </w:r>
      <w:proofErr w:type="gramEnd"/>
      <w:r>
        <w:br/>
      </w:r>
      <w:hyperlink r:id="rId11" w:history="1">
        <w:r w:rsidRPr="00632650">
          <w:rPr>
            <w:rStyle w:val="Hyperlink"/>
          </w:rPr>
          <w:t>http://www.oracle.com/technetwork/java/javase/downloads/index.html</w:t>
        </w:r>
      </w:hyperlink>
    </w:p>
    <w:p w:rsidR="007E0B78" w:rsidRDefault="007E0B78" w:rsidP="00084196">
      <w:pPr>
        <w:spacing w:before="0" w:after="160" w:line="259" w:lineRule="auto"/>
      </w:pPr>
    </w:p>
    <w:p w:rsidR="00E57E46" w:rsidRDefault="00E57E46" w:rsidP="00E57E46">
      <w:pPr>
        <w:pStyle w:val="Heading2"/>
      </w:pPr>
      <w:r>
        <w:t>QPS</w:t>
      </w:r>
      <w:r>
        <w:t xml:space="preserve"> install</w:t>
      </w:r>
    </w:p>
    <w:p w:rsidR="00E57E46" w:rsidRDefault="00E57E46" w:rsidP="00E57E46">
      <w:pPr>
        <w:pStyle w:val="QNumberedlist"/>
        <w:numPr>
          <w:ilvl w:val="0"/>
          <w:numId w:val="0"/>
        </w:numPr>
        <w:ind w:left="567" w:hanging="567"/>
      </w:pPr>
      <w:r>
        <w:t>Current versions of QPS are provided as</w:t>
      </w:r>
      <w:r w:rsidR="002C7100">
        <w:t xml:space="preserve"> a portable (non-install) .jar file</w:t>
      </w:r>
      <w:bookmarkStart w:id="70" w:name="_GoBack"/>
      <w:bookmarkEnd w:id="70"/>
    </w:p>
    <w:p w:rsidR="002C7100" w:rsidRDefault="002C7100">
      <w:pPr>
        <w:spacing w:before="0" w:after="160" w:line="259" w:lineRule="auto"/>
      </w:pPr>
      <w:r>
        <w:t>The latest version can be downloaded from here</w:t>
      </w:r>
      <w:proofErr w:type="gramStart"/>
      <w:r w:rsidR="00E57E46">
        <w:t>:</w:t>
      </w:r>
      <w:proofErr w:type="gramEnd"/>
      <w:r w:rsidR="00E57E46">
        <w:br/>
      </w:r>
      <w:hyperlink r:id="rId12" w:history="1">
        <w:r w:rsidRPr="00343C91">
          <w:rPr>
            <w:rStyle w:val="Hyperlink"/>
          </w:rPr>
          <w:t>https://quarch.com/products/quarch-power-studio</w:t>
        </w:r>
      </w:hyperlink>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69"/>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r w:rsidRPr="00202E15">
        <w:rPr>
          <w:rStyle w:val="CodeChar"/>
          <w:b/>
        </w:rPr>
        <w:t>Quarch-permissions-</w:t>
      </w:r>
      <w:proofErr w:type="spellStart"/>
      <w:r w:rsidRPr="00202E15">
        <w:rPr>
          <w:rStyle w:val="CodeChar"/>
          <w:b/>
        </w:rPr>
        <w:t>usb.rules</w:t>
      </w:r>
      <w:proofErr w:type="spellEnd"/>
    </w:p>
    <w:p w:rsidR="00DF2C9E" w:rsidRDefault="00DF2C9E" w:rsidP="00DF2C9E">
      <w:pPr>
        <w:pStyle w:val="Note"/>
      </w:pPr>
      <w:r>
        <w:t xml:space="preserve">For </w:t>
      </w:r>
      <w:proofErr w:type="spellStart"/>
      <w:r>
        <w:t>ubuntu</w:t>
      </w:r>
      <w:proofErr w:type="spellEnd"/>
      <w:r>
        <w:t xml:space="preserve">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F34C98" w:rsidP="00EC2D60">
      <w:pPr>
        <w:pStyle w:val="QNumberedlist"/>
        <w:numPr>
          <w:ilvl w:val="0"/>
          <w:numId w:val="0"/>
        </w:numPr>
        <w:ind w:left="567" w:hanging="567"/>
      </w:pPr>
      <w:r>
        <w:t xml:space="preserve">Run the </w:t>
      </w:r>
      <w:r w:rsidR="00DA72A8">
        <w:t>list devices script, to check which modules are available to you</w:t>
      </w:r>
    </w:p>
    <w:p w:rsidR="00AF2EE0" w:rsidRDefault="00F34C98" w:rsidP="00AC5485">
      <w:pPr>
        <w:pStyle w:val="QuarchCommand"/>
        <w:ind w:firstLine="720"/>
      </w:pPr>
      <w:r w:rsidRPr="00F34C98">
        <w:t>&gt;</w:t>
      </w:r>
      <w:r w:rsidR="00DA72A8">
        <w:t>python</w:t>
      </w:r>
      <w:r w:rsidR="0061638F">
        <w:t xml:space="preserve"> QisListDevices.py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1" w:name="_Toc475542646"/>
      <w:r>
        <w:lastRenderedPageBreak/>
        <w:t>Provided Examples</w:t>
      </w:r>
      <w:bookmarkEnd w:id="71"/>
    </w:p>
    <w:p w:rsidR="003F332C" w:rsidRDefault="0006283E" w:rsidP="003F332C">
      <w:pPr>
        <w:pStyle w:val="Heading2"/>
      </w:pPr>
      <w:bookmarkStart w:id="72" w:name="_Toc475542647"/>
      <w:r>
        <w:t>Locating devices</w:t>
      </w:r>
      <w:bookmarkEnd w:id="72"/>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3" w:name="_Toc475542648"/>
      <w:r>
        <w:lastRenderedPageBreak/>
        <w:t>Streaming capture example</w:t>
      </w:r>
      <w:bookmarkEnd w:id="73"/>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 xml:space="preserve">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w:t>
      </w:r>
      <w:proofErr w:type="gramStart"/>
      <w:r>
        <w:t>its</w:t>
      </w:r>
      <w:proofErr w:type="gramEnd"/>
      <w:r>
        <w:t xml:space="preserve"> RAM will fill up.</w:t>
      </w:r>
      <w:r w:rsidR="00372166">
        <w:t xml:space="preserve"> “</w:t>
      </w:r>
      <w:proofErr w:type="spellStart"/>
      <w:proofErr w:type="gramStart"/>
      <w:r w:rsidR="00372166">
        <w:t>simpleStream</w:t>
      </w:r>
      <w:proofErr w:type="spellEnd"/>
      <w:proofErr w:type="gram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r>
        <w:t>(</w:t>
      </w:r>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proofErr w:type="gramStart"/>
      <w:r>
        <w:t>multiStreamExample</w:t>
      </w:r>
      <w:proofErr w:type="spellEnd"/>
      <w:proofErr w:type="gram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r w:rsidR="00575EF3">
        <w:t>(</w:t>
      </w:r>
      <w:proofErr w:type="gramEnd"/>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r w:rsidR="00575EF3">
        <w:t>(</w:t>
      </w:r>
      <w:proofErr w:type="gramEnd"/>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proofErr w:type="gramStart"/>
      <w:r>
        <w:rPr>
          <w:i/>
        </w:rPr>
        <w:t>module</w:t>
      </w:r>
      <w:proofErr w:type="gramEnd"/>
      <w:r>
        <w:t xml:space="preserve"> is the module being commanded. </w:t>
      </w:r>
      <w:proofErr w:type="spellStart"/>
      <w:proofErr w:type="gramStart"/>
      <w:r>
        <w:rPr>
          <w:i/>
        </w:rPr>
        <w:t>fileMaxMB</w:t>
      </w:r>
      <w:proofErr w:type="spellEnd"/>
      <w:proofErr w:type="gramEnd"/>
      <w:r>
        <w:t xml:space="preserve"> is the max file size for streamed data files. </w:t>
      </w:r>
      <w:proofErr w:type="spellStart"/>
      <w:proofErr w:type="gramStart"/>
      <w:r w:rsidRPr="00A66987">
        <w:rPr>
          <w:i/>
        </w:rPr>
        <w:t>streamName</w:t>
      </w:r>
      <w:proofErr w:type="spellEnd"/>
      <w:proofErr w:type="gramEnd"/>
      <w:r>
        <w:t xml:space="preserve"> is saved into the header for the stream data file</w:t>
      </w:r>
      <w:r w:rsidR="00A66987">
        <w:t xml:space="preserve">. </w:t>
      </w:r>
      <w:proofErr w:type="spellStart"/>
      <w:proofErr w:type="gramStart"/>
      <w:r w:rsidR="00A66987">
        <w:rPr>
          <w:i/>
        </w:rPr>
        <w:t>streamAverage</w:t>
      </w:r>
      <w:proofErr w:type="spellEnd"/>
      <w:proofErr w:type="gramEnd"/>
      <w:r w:rsidR="00A66987">
        <w:t xml:space="preserve"> is the script average performed in seconds. Can be set to </w:t>
      </w:r>
      <w:proofErr w:type="gramStart"/>
      <w:r w:rsidR="00A66987">
        <w:t>None</w:t>
      </w:r>
      <w:proofErr w:type="gramEnd"/>
      <w:r w:rsidR="00A66987">
        <w:t xml:space="preserve"> if not required.</w:t>
      </w:r>
    </w:p>
    <w:p w:rsidR="0057523D" w:rsidRDefault="00EC45CD" w:rsidP="00F55127">
      <w:pPr>
        <w:pStyle w:val="Code"/>
      </w:pPr>
      <w:proofErr w:type="spellStart"/>
      <w:proofErr w:type="gramStart"/>
      <w:r>
        <w:t>qis.streamRunningStatus</w:t>
      </w:r>
      <w:proofErr w:type="spellEnd"/>
      <w:r>
        <w:t>(</w:t>
      </w:r>
      <w:proofErr w:type="gramEnd"/>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4"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4"/>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w:t>
      </w:r>
      <w:proofErr w:type="spellStart"/>
      <w:r w:rsidR="003B4E09">
        <w:t>distro</w:t>
      </w:r>
      <w:proofErr w:type="spellEnd"/>
      <w:r w:rsidR="003B4E09">
        <w:t xml:space="preserve">,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5" w:name="_Toc475542650"/>
      <w:r>
        <w:lastRenderedPageBreak/>
        <w:t>QIS remote terminal control</w:t>
      </w:r>
      <w:bookmarkEnd w:id="75"/>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r>
      <w:proofErr w:type="gramStart"/>
      <w:r>
        <w:t>The</w:t>
      </w:r>
      <w:proofErr w:type="gramEnd"/>
      <w:r>
        <w:t xml:space="preserv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proofErr w:type="spellStart"/>
      <w:r>
        <w:t>CentOS</w:t>
      </w:r>
      <w:proofErr w:type="spellEnd"/>
      <w:r>
        <w:t xml:space="preserve">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75542651"/>
      <w:bookmarkStart w:id="77" w:name="_Toc422324324"/>
      <w:bookmarkStart w:id="78" w:name="_Toc425349828"/>
      <w:bookmarkStart w:id="79" w:name="_Toc450305359"/>
      <w:r w:rsidR="00CB6535" w:rsidRPr="00653A65">
        <w:t>Customer</w:t>
      </w:r>
      <w:r w:rsidR="00CB6535">
        <w:t xml:space="preserve"> s</w:t>
      </w:r>
      <w:r w:rsidR="00CB6535" w:rsidRPr="00F007C4">
        <w:t>upport</w:t>
      </w:r>
      <w:bookmarkEnd w:id="77"/>
      <w:bookmarkEnd w:id="78"/>
      <w:bookmarkEnd w:id="79"/>
      <w:r w:rsidR="00CB6535">
        <w:t xml:space="preserve"> from Quarch</w:t>
      </w:r>
      <w:bookmarkEnd w:id="76"/>
    </w:p>
    <w:p w:rsidR="00CB6535" w:rsidRDefault="00CB6535" w:rsidP="00434722">
      <w:r>
        <w:t xml:space="preserve">There are multiple ways to access the support you need. You can contact us directly or access an extensive range of valuable support materials </w:t>
      </w:r>
      <w:proofErr w:type="gramStart"/>
      <w:r>
        <w:t xml:space="preserve">from </w:t>
      </w:r>
      <w:proofErr w:type="gramEnd"/>
      <w:r w:rsidR="00DF4F1B">
        <w:fldChar w:fldCharType="begin"/>
      </w:r>
      <w:r w:rsidR="00DF4F1B">
        <w:instrText xml:space="preserve"> HYPERLINK "http://quarch.com/support" </w:instrText>
      </w:r>
      <w:r w:rsidR="00DF4F1B">
        <w:fldChar w:fldCharType="separate"/>
      </w:r>
      <w:r w:rsidRPr="0073759B">
        <w:rPr>
          <w:rStyle w:val="Hyperlink"/>
        </w:rPr>
        <w:t>http://quarch.com/support</w:t>
      </w:r>
      <w:r w:rsidR="00DF4F1B">
        <w:rPr>
          <w:rStyle w:val="Hyperlink"/>
        </w:rPr>
        <w:fldChar w:fldCharType="end"/>
      </w:r>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0"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1"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0" w:name="_Toc475542652"/>
      <w:r>
        <w:t>Access support from the Quarch website</w:t>
      </w:r>
      <w:bookmarkEnd w:id="80"/>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Quarch website</w:t>
      </w:r>
    </w:p>
    <w:p w:rsidR="00CB6535" w:rsidRPr="006443D3" w:rsidRDefault="00CB6535" w:rsidP="009D2258">
      <w:pPr>
        <w:pStyle w:val="QBulletlist"/>
      </w:pPr>
      <w:r w:rsidRPr="006443D3">
        <w:t>R</w:t>
      </w:r>
      <w:r>
        <w:t>egister your Quarch product</w:t>
      </w:r>
      <w:r w:rsidRPr="006443D3">
        <w:t xml:space="preserve"> to confirm your </w:t>
      </w:r>
      <w:r w:rsidRPr="00CB6535">
        <w:rPr>
          <w:rStyle w:val="Hyperlink"/>
        </w:rPr>
        <w:t xml:space="preserve">international warranty: </w:t>
      </w:r>
      <w:hyperlink r:id="rId22"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Quarch tools: </w:t>
      </w:r>
      <w:hyperlink r:id="rId23" w:history="1">
        <w:r w:rsidRPr="00CB6535">
          <w:t>http://quarch.com/content/downloads</w:t>
        </w:r>
      </w:hyperlink>
    </w:p>
    <w:p w:rsidR="00CB6535" w:rsidRDefault="00CB6535" w:rsidP="009D2258">
      <w:pPr>
        <w:pStyle w:val="QBulletlist"/>
      </w:pPr>
      <w:r w:rsidRPr="006443D3">
        <w:t xml:space="preserve">Access </w:t>
      </w:r>
      <w:r w:rsidRPr="00CB6535">
        <w:rPr>
          <w:rStyle w:val="Hyperlink"/>
        </w:rPr>
        <w:t>the Quarch support forum (</w:t>
      </w:r>
      <w:hyperlink r:id="rId24" w:history="1">
        <w:r w:rsidRPr="00CB6535">
          <w:t>http://quarch</w:t>
        </w:r>
        <w:r w:rsidRPr="0073759B">
          <w:rPr>
            <w:rStyle w:val="Hyperlink"/>
          </w:rPr>
          <w:t>.com/forum</w:t>
        </w:r>
      </w:hyperlink>
      <w:r>
        <w:t>)</w:t>
      </w:r>
      <w:r w:rsidRPr="006443D3">
        <w:t>:</w:t>
      </w:r>
    </w:p>
    <w:p w:rsidR="00CB6535" w:rsidRDefault="00CB6535" w:rsidP="00CB6535">
      <w:pPr>
        <w:pStyle w:val="Heading2"/>
      </w:pPr>
      <w:bookmarkStart w:id="81" w:name="_Toc475542653"/>
      <w:r>
        <w:t>Find discussion topics, support information and testing ideas.</w:t>
      </w:r>
      <w:bookmarkEnd w:id="81"/>
      <w:r>
        <w:t xml:space="preserve"> </w:t>
      </w:r>
    </w:p>
    <w:p w:rsidR="00CB6535" w:rsidRDefault="00CB6535" w:rsidP="00CB6535">
      <w:r>
        <w:t>Browse existing topics or login to your user account to ask for information and advice.</w:t>
      </w:r>
    </w:p>
    <w:p w:rsidR="00531392" w:rsidRDefault="00CB6535" w:rsidP="005D2713">
      <w:r>
        <w:t xml:space="preserve">Sign up for Quarch Technical Updates to get the most out of your Quarch products. Updates are published approximately once a quarter and include news about the latest features, tools, application notes and software updates. </w:t>
      </w:r>
      <w:proofErr w:type="gramStart"/>
      <w:r>
        <w:t xml:space="preserve">See </w:t>
      </w:r>
      <w:proofErr w:type="gramEnd"/>
      <w:hyperlink r:id="rId25"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6"/>
      <w:footerReference w:type="default" r:id="rId27"/>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7AD7" w:rsidRDefault="00157AD7" w:rsidP="009F3CE7">
      <w:r>
        <w:separator/>
      </w:r>
    </w:p>
  </w:endnote>
  <w:endnote w:type="continuationSeparator" w:id="0">
    <w:p w:rsidR="00157AD7" w:rsidRDefault="00157AD7"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Helvetica Neue">
    <w:altName w:val="Sylfaen"/>
    <w:panose1 w:val="02000403000000020004"/>
    <w:charset w:val="00"/>
    <w:family w:val="swiss"/>
    <w:pitch w:val="variable"/>
    <w:sig w:usb0="E50002FF" w:usb1="500079DB" w:usb2="00000010" w:usb3="00000000" w:csb0="0000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Default="000E0E4A" w:rsidP="009F3CE7">
    <w:pPr>
      <w:pStyle w:val="Footer"/>
    </w:pPr>
    <w:r>
      <w:t>AN-01</w:t>
    </w:r>
    <w:r w:rsidR="00E57E46">
      <w:t>5-01 (v1.0)</w:t>
    </w:r>
    <w:r w:rsidR="004049EF" w:rsidRPr="001A615E">
      <w:tab/>
    </w:r>
    <w:r w:rsidR="004049EF">
      <w:t>©</w:t>
    </w:r>
    <w:r w:rsidR="004049EF" w:rsidRPr="001A615E">
      <w:t xml:space="preserve"> Quarch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2C7100">
      <w:rPr>
        <w:noProof/>
      </w:rPr>
      <w:t>10</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2C7100">
      <w:rPr>
        <w:noProof/>
      </w:rPr>
      <w:t>20</w:t>
    </w:r>
    <w:r w:rsidR="00634BC7">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7AD7" w:rsidRDefault="00157AD7" w:rsidP="009F3CE7">
      <w:r>
        <w:separator/>
      </w:r>
    </w:p>
  </w:footnote>
  <w:footnote w:type="continuationSeparator" w:id="0">
    <w:p w:rsidR="00157AD7" w:rsidRDefault="00157AD7" w:rsidP="009F3C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w:t>
    </w:r>
    <w:r w:rsidR="00E57E46">
      <w:t>5</w:t>
    </w:r>
    <w:r w:rsidR="008A77E0">
      <w:t xml:space="preserve"> – </w:t>
    </w:r>
    <w:r w:rsidR="00E57E46">
      <w:t>Automating with QPS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8E"/>
    <w:rsid w:val="00001879"/>
    <w:rsid w:val="0000407A"/>
    <w:rsid w:val="000047CD"/>
    <w:rsid w:val="000107F7"/>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57AD7"/>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00"/>
    <w:rsid w:val="002C71D3"/>
    <w:rsid w:val="002D4303"/>
    <w:rsid w:val="002D5906"/>
    <w:rsid w:val="002E32FB"/>
    <w:rsid w:val="002E3C5A"/>
    <w:rsid w:val="002F2E97"/>
    <w:rsid w:val="00301106"/>
    <w:rsid w:val="00302D86"/>
    <w:rsid w:val="00313517"/>
    <w:rsid w:val="00313940"/>
    <w:rsid w:val="00314D05"/>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34722"/>
    <w:rsid w:val="0043489A"/>
    <w:rsid w:val="004368DB"/>
    <w:rsid w:val="004378A5"/>
    <w:rsid w:val="00440FDE"/>
    <w:rsid w:val="00442E4C"/>
    <w:rsid w:val="004617E0"/>
    <w:rsid w:val="00461F83"/>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4120C"/>
    <w:rsid w:val="00555FEC"/>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57E46"/>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quarch.com/resellers" TargetMode="Externa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image" Target="media/image6.png"/><Relationship Id="rId25" Type="http://schemas.openxmlformats.org/officeDocument/2006/relationships/hyperlink" Target="http://quarch.com/content/sign-quarch-technical-update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mailto:support@quarch.co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hyperlink" Target="http://quarch.com/foru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quarch.com/content/downloads" TargetMode="External"/><Relationship Id="rId28" Type="http://schemas.openxmlformats.org/officeDocument/2006/relationships/fontTable" Target="fontTable.xml"/><Relationship Id="rId10" Type="http://schemas.openxmlformats.org/officeDocument/2006/relationships/hyperlink" Target="https://docs.python.org/2/using/windows.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hyperlink" Target="http://quarch.com/product-registration" TargetMode="External"/><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E03C21-3AF9-4590-AF4A-1B0C10F59F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4904</TotalTime>
  <Pages>20</Pages>
  <Words>2208</Words>
  <Characters>12590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anorrie</cp:lastModifiedBy>
  <cp:revision>70</cp:revision>
  <cp:lastPrinted>2017-03-16T16:23:00Z</cp:lastPrinted>
  <dcterms:created xsi:type="dcterms:W3CDTF">2017-02-22T11:54:00Z</dcterms:created>
  <dcterms:modified xsi:type="dcterms:W3CDTF">2018-06-05T12:13:00Z</dcterms:modified>
</cp:coreProperties>
</file>